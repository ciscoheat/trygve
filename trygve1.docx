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a remains to be a name for the object representing the integer </w:t>
      </w:r>
      <w:r w:rsidR="00216009" w:rsidRPr="00A978D0">
        <w:rPr>
          <w:i/>
        </w:rPr>
        <w:t>1</w:t>
      </w:r>
      <w:r w:rsidR="00216009">
        <w:t>.</w:t>
      </w:r>
    </w:p>
    <w:p w:rsidR="00D409DE" w:rsidRDefault="00D409DE" w:rsidP="00D101A5"/>
    <w:p w:rsidR="00220FE3" w:rsidRDefault="00D409DE" w:rsidP="00D101A5">
      <w:r>
        <w:t>Expressions become much more powerful when we can write them in terms of identifiers. We’ll learn more about identifiers in the next section.</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others’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95502D" w:rsidP="00831104">
      <w:pPr>
        <w:ind w:left="720" w:firstLine="720"/>
        <w:rPr>
          <w:rFonts w:ascii="Courier New" w:hAnsi="Courier New"/>
        </w:rPr>
      </w:pPr>
      <w:r w:rsidRPr="00831104">
        <w:rPr>
          <w:rFonts w:ascii="Courier New" w:hAnsi="Courier New"/>
        </w:rPr>
        <w:t>.print(familyNameOfMySt</w:t>
      </w:r>
      <w:r w:rsidR="00831104">
        <w:rPr>
          <w:rFonts w:ascii="Courier New" w:hAnsi="Courier New"/>
        </w:rPr>
        <w:t>udyPartner</w:t>
      </w:r>
      <w:r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Pr="00032C62">
        <w:rPr>
          <w:rFonts w:ascii="Courier New" w:hAnsi="Courier New"/>
        </w:rPr>
        <w:t>] = 96</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C27868">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C27868"/>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boolean. If it evaluates to false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true, and so forth. The iteration stops when then </w:t>
      </w:r>
      <w:r w:rsidRPr="008F7206">
        <w:rPr>
          <w:i/>
        </w:rPr>
        <w:t>condition expression</w:t>
      </w:r>
      <w:r>
        <w:t xml:space="preserve"> finally evaluates to false.</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A0480A" w:rsidRDefault="00A0480A" w:rsidP="00A0480A">
      <w:pPr>
        <w:widowControl w:val="0"/>
        <w:autoSpaceDE w:val="0"/>
        <w:autoSpaceDN w:val="0"/>
        <w:adjustRightInd w:val="0"/>
        <w:jc w:val="both"/>
      </w:pP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bl>
          <w:p w:rsidR="006770BC" w:rsidRDefault="006770BC" w:rsidP="00F053F9"/>
        </w:tc>
      </w:tr>
    </w:tbl>
    <w:p w:rsidR="006770BC" w:rsidRPr="00D77A04" w:rsidRDefault="006770BC" w:rsidP="006770BC"/>
    <w:p w:rsidR="006770BC" w:rsidRDefault="006770BC" w:rsidP="006770BC"/>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bl>
          <w:p w:rsidR="00306C0E" w:rsidRDefault="00306C0E" w:rsidP="00F053F9"/>
        </w:tc>
      </w:tr>
    </w:tbl>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B65BDC" w:rsidRPr="00D77A04" w:rsidRDefault="00B65BDC" w:rsidP="00B65BDC"/>
    <w:p w:rsidR="00B65BDC" w:rsidRDefault="00B65BDC" w:rsidP="00B65BDC"/>
    <w:p w:rsidR="00B65BDC" w:rsidRPr="00D77A04" w:rsidRDefault="00B65BDC" w:rsidP="00B65BDC"/>
    <w:p w:rsidR="00306C0E" w:rsidRDefault="00306C0E" w:rsidP="00306C0E"/>
    <w:p w:rsidR="00306C0E" w:rsidRDefault="00306C0E" w:rsidP="00306C0E"/>
    <w:p w:rsidR="00306C0E" w:rsidRPr="00D77A04" w:rsidRDefault="00306C0E" w:rsidP="00306C0E"/>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514DBB" w:rsidRPr="00D77A04" w:rsidRDefault="00514DBB" w:rsidP="00514DBB"/>
    <w:p w:rsidR="00514DBB" w:rsidRDefault="00514DBB" w:rsidP="00514DBB"/>
    <w:p w:rsidR="00514DBB" w:rsidRDefault="00514DBB" w:rsidP="00514DBB"/>
    <w:p w:rsidR="00514DBB" w:rsidRPr="00D77A04" w:rsidRDefault="00514DBB" w:rsidP="00514DBB"/>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D4F" w:rsidRDefault="00D83D4F">
      <w:r>
        <w:separator/>
      </w:r>
    </w:p>
  </w:endnote>
  <w:endnote w:type="continuationSeparator" w:id="0">
    <w:p w:rsidR="00D83D4F" w:rsidRDefault="00D83D4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D4F" w:rsidRDefault="00D83D4F">
      <w:r>
        <w:separator/>
      </w:r>
    </w:p>
  </w:footnote>
  <w:footnote w:type="continuationSeparator" w:id="0">
    <w:p w:rsidR="00D83D4F" w:rsidRDefault="00D83D4F">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83D4F">
      <w:tc>
        <w:tcPr>
          <w:tcW w:w="5493" w:type="dxa"/>
        </w:tcPr>
        <w:p w:rsidR="00D83D4F" w:rsidRDefault="00D83D4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D83D4F" w:rsidRDefault="00D83D4F">
              <w:pPr>
                <w:pStyle w:val="Header"/>
              </w:pPr>
              <w:r>
                <w:t>lorem ipsum</w:t>
              </w:r>
            </w:p>
          </w:sdtContent>
        </w:sdt>
        <w:p w:rsidR="00D83D4F" w:rsidRDefault="00D83D4F">
          <w:pPr>
            <w:pStyle w:val="Header"/>
          </w:pPr>
          <w:fldSimple w:instr=" page ">
            <w:r w:rsidR="00A0480A">
              <w:rPr>
                <w:noProof/>
              </w:rPr>
              <w:t>20</w:t>
            </w:r>
          </w:fldSimple>
        </w:p>
      </w:tc>
    </w:tr>
  </w:tbl>
  <w:p w:rsidR="00D83D4F" w:rsidRDefault="00D83D4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83D4F">
      <w:tc>
        <w:tcPr>
          <w:tcW w:w="5493" w:type="dxa"/>
        </w:tcPr>
        <w:p w:rsidR="00D83D4F" w:rsidRDefault="00D83D4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D83D4F" w:rsidRDefault="00D83D4F">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D83D4F" w:rsidRDefault="00D83D4F">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D83D4F" w:rsidRDefault="00D83D4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32C62"/>
    <w:rsid w:val="000359FE"/>
    <w:rsid w:val="00097BBC"/>
    <w:rsid w:val="000A6CEB"/>
    <w:rsid w:val="000B318D"/>
    <w:rsid w:val="001140AE"/>
    <w:rsid w:val="00145DA7"/>
    <w:rsid w:val="00154727"/>
    <w:rsid w:val="00155F6E"/>
    <w:rsid w:val="00177C97"/>
    <w:rsid w:val="001803A8"/>
    <w:rsid w:val="001B5B35"/>
    <w:rsid w:val="001D1CE1"/>
    <w:rsid w:val="00212B96"/>
    <w:rsid w:val="00214209"/>
    <w:rsid w:val="00216009"/>
    <w:rsid w:val="00220FE3"/>
    <w:rsid w:val="0025759D"/>
    <w:rsid w:val="00267F71"/>
    <w:rsid w:val="00281E45"/>
    <w:rsid w:val="002D0680"/>
    <w:rsid w:val="00306C0E"/>
    <w:rsid w:val="00313F28"/>
    <w:rsid w:val="003150B0"/>
    <w:rsid w:val="003373A7"/>
    <w:rsid w:val="00370984"/>
    <w:rsid w:val="00371E43"/>
    <w:rsid w:val="003866B1"/>
    <w:rsid w:val="003A0596"/>
    <w:rsid w:val="003D3651"/>
    <w:rsid w:val="00414D85"/>
    <w:rsid w:val="00422BA5"/>
    <w:rsid w:val="00434586"/>
    <w:rsid w:val="0047292F"/>
    <w:rsid w:val="004C6383"/>
    <w:rsid w:val="004C6434"/>
    <w:rsid w:val="004F2EEF"/>
    <w:rsid w:val="004F678A"/>
    <w:rsid w:val="00514DBB"/>
    <w:rsid w:val="005A2494"/>
    <w:rsid w:val="005B4CCF"/>
    <w:rsid w:val="005E7F28"/>
    <w:rsid w:val="0060043D"/>
    <w:rsid w:val="0060202D"/>
    <w:rsid w:val="00625F53"/>
    <w:rsid w:val="00634155"/>
    <w:rsid w:val="006360A5"/>
    <w:rsid w:val="006770BC"/>
    <w:rsid w:val="00683BA4"/>
    <w:rsid w:val="006A520E"/>
    <w:rsid w:val="006D1F22"/>
    <w:rsid w:val="006F1110"/>
    <w:rsid w:val="00705925"/>
    <w:rsid w:val="007061EB"/>
    <w:rsid w:val="00731E60"/>
    <w:rsid w:val="00734594"/>
    <w:rsid w:val="00741B2E"/>
    <w:rsid w:val="00750440"/>
    <w:rsid w:val="00752952"/>
    <w:rsid w:val="00754BE9"/>
    <w:rsid w:val="007A106D"/>
    <w:rsid w:val="007C4110"/>
    <w:rsid w:val="00816B68"/>
    <w:rsid w:val="00831104"/>
    <w:rsid w:val="00835565"/>
    <w:rsid w:val="008560F8"/>
    <w:rsid w:val="008614E4"/>
    <w:rsid w:val="008670EE"/>
    <w:rsid w:val="00882520"/>
    <w:rsid w:val="008A2419"/>
    <w:rsid w:val="008F7206"/>
    <w:rsid w:val="0095502D"/>
    <w:rsid w:val="00992016"/>
    <w:rsid w:val="0099488E"/>
    <w:rsid w:val="009A23F8"/>
    <w:rsid w:val="009E4019"/>
    <w:rsid w:val="009E43C0"/>
    <w:rsid w:val="009F0882"/>
    <w:rsid w:val="009F2CA4"/>
    <w:rsid w:val="009F46C6"/>
    <w:rsid w:val="009F604A"/>
    <w:rsid w:val="00A0480A"/>
    <w:rsid w:val="00A055C9"/>
    <w:rsid w:val="00A05C3C"/>
    <w:rsid w:val="00A170F8"/>
    <w:rsid w:val="00A20ECB"/>
    <w:rsid w:val="00A47B52"/>
    <w:rsid w:val="00A65B26"/>
    <w:rsid w:val="00A91854"/>
    <w:rsid w:val="00A978D0"/>
    <w:rsid w:val="00AC437B"/>
    <w:rsid w:val="00AD3CF8"/>
    <w:rsid w:val="00AD73BF"/>
    <w:rsid w:val="00B0396B"/>
    <w:rsid w:val="00B23D63"/>
    <w:rsid w:val="00B27197"/>
    <w:rsid w:val="00B41C93"/>
    <w:rsid w:val="00B54F5B"/>
    <w:rsid w:val="00B65BDC"/>
    <w:rsid w:val="00B77FAE"/>
    <w:rsid w:val="00B961A9"/>
    <w:rsid w:val="00BA1527"/>
    <w:rsid w:val="00BB06D3"/>
    <w:rsid w:val="00BC472D"/>
    <w:rsid w:val="00BD0387"/>
    <w:rsid w:val="00BF4F8F"/>
    <w:rsid w:val="00BF759C"/>
    <w:rsid w:val="00C27868"/>
    <w:rsid w:val="00C4661E"/>
    <w:rsid w:val="00C53426"/>
    <w:rsid w:val="00C70AE6"/>
    <w:rsid w:val="00CB01AE"/>
    <w:rsid w:val="00CB7567"/>
    <w:rsid w:val="00CC0149"/>
    <w:rsid w:val="00CF0FB1"/>
    <w:rsid w:val="00D00265"/>
    <w:rsid w:val="00D00922"/>
    <w:rsid w:val="00D02A1F"/>
    <w:rsid w:val="00D05943"/>
    <w:rsid w:val="00D0666B"/>
    <w:rsid w:val="00D101A5"/>
    <w:rsid w:val="00D10E59"/>
    <w:rsid w:val="00D409DE"/>
    <w:rsid w:val="00D5209A"/>
    <w:rsid w:val="00D65F1D"/>
    <w:rsid w:val="00D736B1"/>
    <w:rsid w:val="00D77A04"/>
    <w:rsid w:val="00D83D4F"/>
    <w:rsid w:val="00DC6D68"/>
    <w:rsid w:val="00DE64E4"/>
    <w:rsid w:val="00DE7AD0"/>
    <w:rsid w:val="00E01A0A"/>
    <w:rsid w:val="00E26F12"/>
    <w:rsid w:val="00E42B05"/>
    <w:rsid w:val="00E55AA7"/>
    <w:rsid w:val="00EA6FAE"/>
    <w:rsid w:val="00EB2B65"/>
    <w:rsid w:val="00ED3679"/>
    <w:rsid w:val="00F053F9"/>
    <w:rsid w:val="00F33C2C"/>
    <w:rsid w:val="00F42D03"/>
    <w:rsid w:val="00F452D5"/>
    <w:rsid w:val="00F7418D"/>
    <w:rsid w:val="00F772DB"/>
    <w:rsid w:val="00FB4E7A"/>
    <w:rsid w:val="00FB4F99"/>
    <w:rsid w:val="00FB7F4B"/>
    <w:rsid w:val="00FC66FE"/>
    <w:rsid w:val="00FD23A3"/>
    <w:rsid w:val="00FD4D4A"/>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F2F9A"/>
    <w:rsid w:val="004C6E0D"/>
    <w:rsid w:val="005056C8"/>
    <w:rsid w:val="005F1868"/>
    <w:rsid w:val="006A6B27"/>
    <w:rsid w:val="007D5CCD"/>
    <w:rsid w:val="007D619C"/>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313</TotalTime>
  <Pages>46</Pages>
  <Words>8754</Words>
  <Characters>49900</Characters>
  <Application>Microsoft Macintosh Word</Application>
  <DocSecurity>0</DocSecurity>
  <Lines>415</Lines>
  <Paragraphs>99</Paragraphs>
  <ScaleCrop>false</ScaleCrop>
  <Manager/>
  <Company/>
  <LinksUpToDate>false</LinksUpToDate>
  <CharactersWithSpaces>61280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28</cp:revision>
  <dcterms:created xsi:type="dcterms:W3CDTF">2015-12-07T12:23:00Z</dcterms:created>
  <dcterms:modified xsi:type="dcterms:W3CDTF">2015-12-16T10:17:00Z</dcterms:modified>
  <cp:category/>
</cp:coreProperties>
</file>