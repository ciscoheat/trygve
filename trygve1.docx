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D84CA9">
      <w:pPr>
        <w:pStyle w:val="Heading3"/>
      </w:pPr>
      <w:r>
        <w:t>Exiting a Loop</w:t>
      </w:r>
    </w:p>
    <w:p w:rsidR="00D41D5F" w:rsidRDefault="00D41D5F" w:rsidP="00D41D5F"/>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BC7E3C"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BC7E3C" w:rsidRDefault="00BC7E3C"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0A3279" w:rsidRDefault="00F5029F" w:rsidP="00F5029F">
      <w:r>
        <w:t>that just initializes the new complex object with both its real and imaginary parts zeroed out.</w:t>
      </w:r>
    </w:p>
    <w:p w:rsidR="000A3279" w:rsidRDefault="000A3279" w:rsidP="00F5029F"/>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class.</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E608CA"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2F56E2" w:rsidRPr="0028639B" w:rsidRDefault="002F56E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2F56E2" w:rsidRPr="0028639B" w:rsidRDefault="002F56E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2F56E2" w:rsidRPr="0028639B" w:rsidRDefault="002F56E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2F56E2" w:rsidRPr="0028639B" w:rsidRDefault="002F56E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2F56E2" w:rsidRDefault="002F56E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E6161D" w:rsidP="00161322">
      <w:pPr>
        <w:keepNext/>
      </w:pPr>
      <w:r>
        <w:t xml:space="preserve">However, the world </w:t>
      </w:r>
      <w:r w:rsidRPr="00E6161D">
        <w:rPr>
          <w:i/>
        </w:rPr>
        <w:t>is</w:t>
      </w:r>
      <w:r>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the use of a </w:t>
      </w:r>
      <w:r w:rsidR="004C7C01">
        <w:t>network</w:t>
      </w:r>
      <w:r>
        <w:t xml:space="preserve"> of objects working together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FORTRAN took expression of the work 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which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on-the-fly.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which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objects, with the understanding the names have the power to convey meaning.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Good Roles are stateless. The trygve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13F28" w:rsidRPr="00C045D5" w:rsidRDefault="00313F28" w:rsidP="00131952">
      <w:pPr>
        <w:pStyle w:val="ListParagraph"/>
        <w:numPr>
          <w:ilvl w:val="0"/>
          <w:numId w:val="17"/>
        </w:numPr>
        <w:rPr>
          <w:sz w:val="18"/>
        </w:rPr>
      </w:pPr>
    </w:p>
    <w:sectPr w:rsidR="00313F28" w:rsidRPr="00C045D5"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6E2" w:rsidRDefault="002F56E2">
      <w:r>
        <w:separator/>
      </w:r>
    </w:p>
  </w:endnote>
  <w:endnote w:type="continuationSeparator" w:id="0">
    <w:p w:rsidR="002F56E2" w:rsidRDefault="002F56E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6E2" w:rsidRDefault="002F56E2">
      <w:r>
        <w:separator/>
      </w:r>
    </w:p>
  </w:footnote>
  <w:footnote w:type="continuationSeparator" w:id="0">
    <w:p w:rsidR="002F56E2" w:rsidRDefault="002F56E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F56E2">
      <w:tc>
        <w:tcPr>
          <w:tcW w:w="5493" w:type="dxa"/>
        </w:tcPr>
        <w:p w:rsidR="002F56E2" w:rsidRDefault="002F56E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2F56E2" w:rsidRDefault="002F56E2" w:rsidP="00720DCA">
              <w:pPr>
                <w:pStyle w:val="Header"/>
              </w:pPr>
              <w:r>
                <w:t>the trygve programming language</w:t>
              </w:r>
            </w:p>
          </w:sdtContent>
        </w:sdt>
        <w:p w:rsidR="002F56E2" w:rsidRDefault="002F56E2">
          <w:pPr>
            <w:pStyle w:val="Header"/>
          </w:pPr>
          <w:fldSimple w:instr=" page ">
            <w:r w:rsidR="009730D4">
              <w:rPr>
                <w:noProof/>
              </w:rPr>
              <w:t>70</w:t>
            </w:r>
          </w:fldSimple>
        </w:p>
      </w:tc>
    </w:tr>
  </w:tbl>
  <w:p w:rsidR="002F56E2" w:rsidRDefault="002F56E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F56E2">
      <w:tc>
        <w:tcPr>
          <w:tcW w:w="5493" w:type="dxa"/>
        </w:tcPr>
        <w:p w:rsidR="002F56E2" w:rsidRDefault="002F56E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2F56E2" w:rsidRDefault="002F56E2">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4D1020">
            <w:t>Gertrud&amp;Cope</w:t>
          </w:r>
          <w:r>
            <w:fldChar w:fldCharType="end"/>
          </w:r>
        </w:p>
        <w:p w:rsidR="002F56E2" w:rsidRDefault="002F56E2">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4D1020">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4D1020">
            <w:t>Espergærde,</w:t>
          </w:r>
          <w:r w:rsidR="004D1020">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4D1020">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4D1020">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4D1020">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4D1020">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4D1020">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4D1020">
            <w:t>[Web Address]</w:t>
          </w:r>
          <w:r>
            <w:fldChar w:fldCharType="end"/>
          </w:r>
        </w:p>
      </w:tc>
    </w:tr>
  </w:tbl>
  <w:p w:rsidR="002F56E2" w:rsidRDefault="002F56E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B0EE0"/>
    <w:rsid w:val="001B5B35"/>
    <w:rsid w:val="001D0D50"/>
    <w:rsid w:val="001D1CE1"/>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41156F"/>
    <w:rsid w:val="00414D85"/>
    <w:rsid w:val="00422BA5"/>
    <w:rsid w:val="00434586"/>
    <w:rsid w:val="0047292F"/>
    <w:rsid w:val="004830F6"/>
    <w:rsid w:val="004C6383"/>
    <w:rsid w:val="004C6434"/>
    <w:rsid w:val="004C7C01"/>
    <w:rsid w:val="004D1020"/>
    <w:rsid w:val="004F2EEF"/>
    <w:rsid w:val="004F678A"/>
    <w:rsid w:val="00514DBB"/>
    <w:rsid w:val="005A2494"/>
    <w:rsid w:val="005B4CCF"/>
    <w:rsid w:val="005E7F28"/>
    <w:rsid w:val="0060043D"/>
    <w:rsid w:val="0060202D"/>
    <w:rsid w:val="00625F53"/>
    <w:rsid w:val="00634155"/>
    <w:rsid w:val="006360A5"/>
    <w:rsid w:val="0064098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A106D"/>
    <w:rsid w:val="007A3687"/>
    <w:rsid w:val="007C4110"/>
    <w:rsid w:val="007F6FA2"/>
    <w:rsid w:val="00813F18"/>
    <w:rsid w:val="00816B68"/>
    <w:rsid w:val="00831104"/>
    <w:rsid w:val="00835565"/>
    <w:rsid w:val="00847EF3"/>
    <w:rsid w:val="008560F8"/>
    <w:rsid w:val="0085785B"/>
    <w:rsid w:val="008614E4"/>
    <w:rsid w:val="00861EC4"/>
    <w:rsid w:val="008670EE"/>
    <w:rsid w:val="00882520"/>
    <w:rsid w:val="008A2419"/>
    <w:rsid w:val="008B0AD0"/>
    <w:rsid w:val="008C454F"/>
    <w:rsid w:val="008F7206"/>
    <w:rsid w:val="00933AA0"/>
    <w:rsid w:val="0095502D"/>
    <w:rsid w:val="00970827"/>
    <w:rsid w:val="009730D4"/>
    <w:rsid w:val="00992016"/>
    <w:rsid w:val="0099488E"/>
    <w:rsid w:val="009A23F8"/>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7197"/>
    <w:rsid w:val="00B379D9"/>
    <w:rsid w:val="00B41A61"/>
    <w:rsid w:val="00B41C93"/>
    <w:rsid w:val="00B54F5B"/>
    <w:rsid w:val="00B65BDC"/>
    <w:rsid w:val="00B728B5"/>
    <w:rsid w:val="00B77FAE"/>
    <w:rsid w:val="00B961A9"/>
    <w:rsid w:val="00BA1527"/>
    <w:rsid w:val="00BB06D3"/>
    <w:rsid w:val="00BC29A7"/>
    <w:rsid w:val="00BC472D"/>
    <w:rsid w:val="00BC7E3C"/>
    <w:rsid w:val="00BD0387"/>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5F1D"/>
    <w:rsid w:val="00D736B1"/>
    <w:rsid w:val="00D77A04"/>
    <w:rsid w:val="00D83D4F"/>
    <w:rsid w:val="00D84CA9"/>
    <w:rsid w:val="00DA3031"/>
    <w:rsid w:val="00DB0FB9"/>
    <w:rsid w:val="00DC6D68"/>
    <w:rsid w:val="00DE53DB"/>
    <w:rsid w:val="00DE64E4"/>
    <w:rsid w:val="00DE7AD0"/>
    <w:rsid w:val="00DF6589"/>
    <w:rsid w:val="00E01A0A"/>
    <w:rsid w:val="00E17E87"/>
    <w:rsid w:val="00E203C6"/>
    <w:rsid w:val="00E26F12"/>
    <w:rsid w:val="00E42B05"/>
    <w:rsid w:val="00E55AA7"/>
    <w:rsid w:val="00E608CA"/>
    <w:rsid w:val="00E6161D"/>
    <w:rsid w:val="00EA6FAE"/>
    <w:rsid w:val="00EB23CB"/>
    <w:rsid w:val="00EB2B6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26</TotalTime>
  <Pages>71</Pages>
  <Words>18121</Words>
  <Characters>103291</Characters>
  <Application>Microsoft Macintosh Word</Application>
  <DocSecurity>0</DocSecurity>
  <Lines>860</Lines>
  <Paragraphs>206</Paragraphs>
  <ScaleCrop>false</ScaleCrop>
  <Manager/>
  <Company/>
  <LinksUpToDate>false</LinksUpToDate>
  <CharactersWithSpaces>126848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6</cp:revision>
  <dcterms:created xsi:type="dcterms:W3CDTF">2016-01-21T09:03:00Z</dcterms:created>
  <dcterms:modified xsi:type="dcterms:W3CDTF">2016-01-23T22:21:00Z</dcterms:modified>
  <cp:category/>
</cp:coreProperties>
</file>