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313F28">
                <w:pPr>
                  <w:pStyle w:val="Subtitle"/>
                </w:pPr>
                <w:r>
                  <w:t>an overview</w:t>
                </w:r>
              </w:p>
            </w:sdtContent>
          </w:sdt>
          <w:p w:rsidR="00313F28" w:rsidRDefault="00313F28">
            <w:pPr>
              <w:pStyle w:val="Date"/>
            </w:pPr>
            <w:r>
              <w:t>Fall 2015</w:t>
            </w:r>
          </w:p>
        </w:tc>
      </w:tr>
    </w:tbl>
    <w:p w:rsidR="00313F28" w:rsidRDefault="00313F28" w:rsidP="00313F28">
      <w:pPr>
        <w:pStyle w:val="Heading2"/>
        <w:numPr>
          <w:ilvl w:val="0"/>
          <w:numId w:val="0"/>
        </w:numPr>
        <w:ind w:left="576"/>
        <w:rPr>
          <w:lang w:val="fr-FR"/>
        </w:rPr>
      </w:pPr>
    </w:p>
    <w:p w:rsidR="00313F28" w:rsidRDefault="00313F28" w:rsidP="00313F28">
      <w:pPr>
        <w:pStyle w:val="Heading1"/>
      </w:pPr>
      <w:r>
        <w:t xml:space="preserve"> The What and Why of Trygve</w:t>
      </w:r>
    </w:p>
    <w:p w:rsidR="00A05C3C" w:rsidRDefault="00212B96" w:rsidP="00313F28">
      <w:r>
        <w:t>Programming is always about producing illusions through a created reality.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writing a script.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313F28" w:rsidRDefault="00313F28" w:rsidP="00313F28">
      <w:r>
        <w:t xml:space="preserve">The main run-time building blocks are called </w:t>
      </w:r>
      <w:r w:rsidRPr="00313F28">
        <w:rPr>
          <w:i/>
        </w:rPr>
        <w:t>objects</w:t>
      </w:r>
      <w:r>
        <w:t>. Each object works with other objects to solve some business problem together. 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Default="00212B96" w:rsidP="00212B96">
      <w:pPr>
        <w:pStyle w:val="BulletItem"/>
        <w:numPr>
          <w:ilvl w:val="0"/>
          <w:numId w:val="0"/>
        </w:numPr>
        <w:ind w:left="216"/>
      </w:pPr>
      <w:r>
        <w:t>int fact(int n) {</w:t>
      </w:r>
    </w:p>
    <w:p w:rsidR="00212B96" w:rsidRDefault="00212B96" w:rsidP="00212B96">
      <w:pPr>
        <w:pStyle w:val="BulletItem"/>
        <w:numPr>
          <w:ilvl w:val="0"/>
          <w:numId w:val="0"/>
        </w:numPr>
        <w:ind w:left="216"/>
      </w:pPr>
      <w:r>
        <w:t xml:space="preserve">   return if (n &lt;= 1) 1 else n * fact(n-1)</w:t>
      </w:r>
    </w:p>
    <w:p w:rsidR="00313F28" w:rsidRDefault="00212B96" w:rsidP="00212B96">
      <w:pPr>
        <w:pStyle w:val="BulletItem"/>
        <w:numPr>
          <w:ilvl w:val="0"/>
          <w:numId w:val="0"/>
        </w:numPr>
        <w:ind w:left="210"/>
      </w:pPr>
      <w: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double area() { return height_ * width_;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Point center() {</w:t>
      </w:r>
    </w:p>
    <w:p w:rsid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ab/>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xml:space="preserve">} </w:t>
      </w:r>
    </w:p>
    <w:p w:rsidR="00313F28"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 . .</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Point upperLeft_, lowerRight_;</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methods area and center, and also includes declarations for the data height_ and width_. Data are how we remember stuff. Data encode information </w:t>
      </w:r>
      <w:r w:rsidR="008670EE">
        <w:t xml:space="preserve">that is important to support our problem-solving;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Pr="00313F28">
        <w:rPr>
          <w:i/>
        </w:rPr>
        <w:t>methods</w:t>
      </w:r>
      <w:r>
        <w:t xml:space="preserve"> which an object enacts when receiving a message from another Role; that object in turn can elect to send messages to one or more objects that are also playing roles within the same Context. An object playing a Role is called that Role’s </w:t>
      </w:r>
      <w:r w:rsidRPr="00313F28">
        <w:rPr>
          <w:i/>
        </w:rPr>
        <w:t>role-player</w:t>
      </w:r>
      <w:r>
        <w:t>.</w:t>
      </w:r>
    </w:p>
    <w:p w:rsidR="00D00922" w:rsidRDefault="00313F28" w:rsidP="00313F28">
      <w:pPr>
        <w:pStyle w:val="BulletItem"/>
      </w:pPr>
      <w:r>
        <w:t>Methods are like the lines spoken by a gi</w:t>
      </w:r>
      <w:r w:rsidR="00D00922">
        <w:t>ven role-player. A method is a collection of expressions, and possibly supporting declarations, that describe how it carries out its part of a dialogue that is elicited by a message from another object. Most Roles have multiple methods,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313F28" w:rsidP="00D00922">
      <w:pPr>
        <w:pStyle w:val="BulletItem"/>
      </w:pPr>
      <w:r>
        <w:t>Arithmetic or boolean computations (addition, comparison,etc)</w:t>
      </w:r>
    </w:p>
    <w:p w:rsidR="00FB7F4B" w:rsidRDefault="00313F28" w:rsidP="00D00922">
      <w:pPr>
        <w:pStyle w:val="BulletItem"/>
      </w:pPr>
      <w:r>
        <w:t>Invoking a message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0043D" w:rsidRDefault="0060043D" w:rsidP="00EA6FAE">
            <w:pPr>
              <w:pStyle w:val="BulletItem"/>
              <w:numPr>
                <w:ilvl w:val="0"/>
                <w:numId w:val="0"/>
              </w:numPr>
            </w:pPr>
            <w:r w:rsidRPr="0060043D">
              <w:rPr>
                <w:noProof/>
              </w:rPr>
              <w:drawing>
                <wp:inline distT="0" distB="0" distL="0" distR="0">
                  <wp:extent cx="5486400" cy="4970145"/>
                  <wp:effectExtent l="0" t="0" r="0" b="0"/>
                  <wp:docPr id="2"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a:sp>
                          <a:nvSpPr>
                            <a:cNvPr id="23" name="Rectangle 22"/>
                            <a:cNvSpPr/>
                          </a:nvSpPr>
                          <a:spPr>
                            <a:xfrm>
                              <a:off x="3415411" y="5618938"/>
                              <a:ext cx="2286000" cy="646331"/>
                            </a:xfrm>
                            <a:prstGeom prst="rect">
                              <a:avLst/>
                            </a:prstGeom>
                          </a:spPr>
                          <a:txSp>
                            <a:txBody>
                              <a:bodyPr>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lvl="0"/>
                                <a:r>
                                  <a:rPr lang="en-US" dirty="0" smtClean="0">
                                    <a:solidFill>
                                      <a:prstClr val="black"/>
                                    </a:solidFill>
                                  </a:rPr>
                                  <a:t>Describes Data &amp;</a:t>
                                </a:r>
                              </a:p>
                              <a:p>
                                <a:pPr lvl="0"/>
                                <a:r>
                                  <a:rPr lang="en-US" dirty="0" smtClean="0">
                                    <a:solidFill>
                                      <a:prstClr val="black"/>
                                    </a:solidFill>
                                  </a:rPr>
                                  <a:t>Basic Properties</a:t>
                                </a:r>
                                <a:endParaRPr lang="en-US" dirty="0">
                                  <a:solidFill>
                                    <a:prstClr val="black"/>
                                  </a:solidFill>
                                </a:endParaRPr>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60043D" w:rsidP="0060043D">
      <w:pPr>
        <w:ind w:left="426"/>
        <w:rPr>
          <w:rFonts w:ascii="Courier New" w:hAnsi="Courier New"/>
        </w:rPr>
      </w:pPr>
      <w:r w:rsidRPr="00A978D0">
        <w:rPr>
          <w:rFonts w:ascii="Courier New" w:hAnsi="Courier New"/>
        </w:rPr>
        <w:t>System.out.println(“Hello World”)</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message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60043D" w:rsidRDefault="0060043D" w:rsidP="00313F28">
      <w:r>
        <w:t xml:space="preserve">Last, touch </w:t>
      </w:r>
      <w:r w:rsidRPr="0060043D">
        <w:rPr>
          <w:b/>
        </w:rPr>
        <w:t>run</w:t>
      </w:r>
      <w:r>
        <w:t xml:space="preserve">. This will cause </w:t>
      </w:r>
      <w:r w:rsidRPr="0060043D">
        <w:rPr>
          <w:b/>
        </w:rPr>
        <w:t>trygve</w:t>
      </w:r>
      <w:r>
        <w:t xml:space="preserve"> to evaluate the last (and only) expression in your script. The result is that the message “Hello World” appears on the output pad. </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16"/>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D409DE"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a remains to be a name for the object representing the integer </w:t>
      </w:r>
      <w:r w:rsidR="00216009" w:rsidRPr="00A978D0">
        <w:rPr>
          <w:i/>
        </w:rPr>
        <w:t>1</w:t>
      </w:r>
      <w:r w:rsidR="00216009">
        <w:t>.</w:t>
      </w:r>
    </w:p>
    <w:p w:rsidR="00D409DE" w:rsidRDefault="00D409DE" w:rsidP="00D101A5"/>
    <w:p w:rsidR="00220FE3" w:rsidRDefault="00D409DE" w:rsidP="00D101A5">
      <w:r>
        <w:t>Expressions become much more powerful when we can write them in terms of identifiers. We’ll learn more about identifiers in the next section.</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 Instead of using the word “set” in </w:t>
      </w:r>
      <w:r w:rsidRPr="00220FE3">
        <w:rPr>
          <w:b/>
        </w:rPr>
        <w:t>trygve</w:t>
      </w:r>
      <w:r>
        <w:t xml:space="preserve">, we use the word </w:t>
      </w:r>
      <w:r w:rsidRPr="00220FE3">
        <w:rPr>
          <w:i/>
        </w:rPr>
        <w:t>type</w:t>
      </w:r>
      <w:r>
        <w:t>. This word (in English) emphasizes that its members have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D409DE" w:rsidRPr="00A978D0">
        <w:rPr>
          <w:rFonts w:ascii="Courier New" w:hAnsi="Courier New"/>
        </w:rPr>
        <w:t>Boolean</w:t>
      </w:r>
      <w:r w:rsidR="00D409DE">
        <w:t>.</w:t>
      </w:r>
    </w:p>
    <w:p w:rsidR="007C4110" w:rsidRDefault="007C4110" w:rsidP="00D101A5"/>
    <w:p w:rsidR="007C4110" w:rsidRDefault="007C4110" w:rsidP="00D101A5">
      <w:r>
        <w:t xml:space="preserve">The above line is called a </w:t>
      </w:r>
      <w:r w:rsidRPr="007C4110">
        <w:rPr>
          <w:i/>
        </w:rPr>
        <w:t>declaration</w:t>
      </w:r>
      <w:r>
        <w:t xml:space="preserve">. It joins </w:t>
      </w:r>
      <w:r w:rsidRPr="007C4110">
        <w:rPr>
          <w:i/>
        </w:rPr>
        <w:t>expressions</w:t>
      </w:r>
      <w:r>
        <w:t xml:space="preserve"> as one of the major building blocks of </w:t>
      </w:r>
      <w:r w:rsidRPr="007C4110">
        <w:rPr>
          <w:b/>
        </w:rPr>
        <w:t>trygve</w:t>
      </w:r>
      <w:r>
        <w:t xml:space="preserve"> programs. By itself, a simple declaration doesn’t do any work or run any script. It doesn’t create any objects. It takes no memory in the machine. It merely “declares” some properties of its identifiers, for future use.</w:t>
      </w:r>
      <w:r w:rsidR="00EB2B65">
        <w:t xml:space="preserve"> You have to declare an identifier in order to use it. Within a script the declaration for an identifier 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others’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The third is identity. If an object exists and we associate an identifier with it, and then associate another identifier with the same object, then we can send a message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programs.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t>}</w:t>
      </w:r>
    </w:p>
    <w:p w:rsidR="00B961A9" w:rsidRDefault="00B961A9" w:rsidP="00D101A5"/>
    <w:p w:rsidR="00B961A9" w:rsidRDefault="00B961A9" w:rsidP="00D101A5"/>
    <w:p w:rsidR="00FC66FE" w:rsidRDefault="00B961A9" w:rsidP="00D101A5">
      <w:r>
        <w:t>We usually capitalize class names. This simple class represents one of 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8614E4" w:rsidRDefault="00741B2E" w:rsidP="00D101A5">
      <w:r>
        <w:t xml:space="preserve">Before talking about the class’s scripts, let’s look at its state.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8614E4" w:rsidRDefault="008614E4" w:rsidP="00D101A5"/>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614E4" w:rsidP="008614E4">
      <w:pPr>
        <w:rPr>
          <w:rFonts w:ascii="Courier New" w:hAnsi="Courier New"/>
        </w:rPr>
      </w:pPr>
      <w:r w:rsidRPr="00C4661E">
        <w:rPr>
          <w:rFonts w:ascii="Courier New" w:hAnsi="Courier New"/>
        </w:rPr>
        <w:tab/>
        <w:t>}</w:t>
      </w:r>
    </w:p>
    <w:p w:rsidR="008614E4" w:rsidRDefault="008614E4" w:rsidP="008614E4"/>
    <w:p w:rsidR="001B5B35" w:rsidRDefault="008614E4" w:rsidP="008614E4">
      <w:r>
        <w:t xml:space="preserve">Altogether, this is another kind of declaration. This declaration describes a script.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741B2E" w:rsidP="00CC0149">
      <w:pPr>
        <w:ind w:firstLine="720"/>
        <w:rPr>
          <w:rFonts w:ascii="Courier New" w:hAnsi="Courier New"/>
        </w:rPr>
      </w:pPr>
      <w:r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“Smith”;</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“John”;</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message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705925">
        <w:rPr>
          <w:rFonts w:ascii="Courier New" w:hAnsi="Courier New"/>
        </w:rPr>
        <w:t>(“</w:t>
      </w:r>
      <w:r w:rsidRPr="00831104">
        <w:rPr>
          <w:rFonts w:ascii="Courier New" w:hAnsi="Courier New"/>
        </w:rPr>
        <w:t>Lastname”, “firstname”,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95502D" w:rsidP="00831104">
      <w:pPr>
        <w:ind w:left="720" w:firstLine="720"/>
        <w:rPr>
          <w:rFonts w:ascii="Courier New" w:hAnsi="Courier New"/>
        </w:rPr>
      </w:pPr>
      <w:r w:rsidRPr="00831104">
        <w:rPr>
          <w:rFonts w:ascii="Courier New" w:hAnsi="Courier New"/>
        </w:rPr>
        <w:t>.print(familyNameOfMySt</w:t>
      </w:r>
      <w:r w:rsidR="00831104">
        <w:rPr>
          <w:rFonts w:ascii="Courier New" w:hAnsi="Courier New"/>
        </w:rPr>
        <w:t>udyPartner</w:t>
      </w:r>
      <w:r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5E7F28" w:rsidRDefault="001B5B35" w:rsidP="001B5B35">
      <w:pPr>
        <w:pStyle w:val="ListParagraph"/>
        <w:numPr>
          <w:ilvl w:val="0"/>
          <w:numId w:val="13"/>
        </w:numPr>
      </w:pPr>
      <w:r>
        <w:t>Roles, which contain scripts for archetypes that we carry around in our head</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734594">
      <w:pPr>
        <w:keepNext/>
        <w:rPr>
          <w:rFonts w:ascii="Courier New" w:hAnsi="Courier New"/>
        </w:rPr>
      </w:pPr>
      <w:r>
        <w:tab/>
      </w: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734594">
      <w:pPr>
        <w:keepNext/>
        <w:rPr>
          <w:rFonts w:ascii="Courier New" w:hAnsi="Courier New"/>
        </w:rPr>
      </w:pPr>
      <w:r w:rsidRPr="00831104">
        <w:rPr>
          <w:rFonts w:ascii="Courier New" w:hAnsi="Courier New"/>
        </w:rPr>
        <w:tab/>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5502D">
      <w:pPr>
        <w:rPr>
          <w:rFonts w:ascii="Courier New" w:hAnsi="Courier New"/>
        </w:rPr>
      </w:pPr>
      <w:r>
        <w:tab/>
      </w: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2CA4">
      <w:pPr>
        <w:rPr>
          <w:rFonts w:ascii="Courier New" w:hAnsi="Courier New"/>
        </w:rPr>
      </w:pPr>
      <w:r w:rsidRPr="00831104">
        <w:rPr>
          <w:rFonts w:ascii="Courier New" w:hAnsi="Courier New"/>
        </w:rPr>
        <w:tab/>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FB4E7A">
      <w:pPr>
        <w:pStyle w:val="Heading3"/>
      </w:pPr>
      <w:r>
        <w:t>The IF expression</w:t>
      </w:r>
    </w:p>
    <w:p w:rsidR="00D10E59" w:rsidRDefault="00D10E59" w:rsidP="00D101A5"/>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FB4E7A">
      <w:pPr>
        <w:rPr>
          <w:rFonts w:ascii="Courier New" w:hAnsi="Courier New"/>
        </w:rPr>
      </w:pPr>
      <w:r w:rsidRPr="00831104">
        <w:rPr>
          <w:rFonts w:ascii="Courier New" w:hAnsi="Courier New"/>
        </w:rPr>
        <w:tab/>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FB4E7A">
      <w:pPr>
        <w:rPr>
          <w:rFonts w:ascii="Courier New" w:hAnsi="Courier New"/>
        </w:rPr>
      </w:pPr>
      <w:r>
        <w:rPr>
          <w:rFonts w:ascii="Courier New" w:hAnsi="Courier New"/>
        </w:rPr>
        <w:tab/>
      </w: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Instead of writing a script that returns the root to another script in response to a message, we might instead write a method that just prints both of the roots of the polynomial — including any complex ones.</w:t>
      </w:r>
    </w:p>
    <w:p w:rsidR="00FB4E7A" w:rsidRDefault="00FB4E7A" w:rsidP="00FB4E7A">
      <w:pPr>
        <w:rPr>
          <w:lang w:val="da-DK"/>
        </w:rPr>
      </w:pPr>
    </w:p>
    <w:p w:rsidR="00D05943" w:rsidRDefault="00FB4E7A" w:rsidP="00FB4E7A">
      <w:pPr>
        <w:rPr>
          <w:lang w:val="da-DK"/>
        </w:rPr>
      </w:pPr>
      <w:r>
        <w:rPr>
          <w:lang w:val="da-DK"/>
        </w:rPr>
        <w:t>Lets say that the s</w:t>
      </w:r>
      <w:r w:rsidR="00B41C93">
        <w:rPr>
          <w:lang w:val="da-DK"/>
        </w:rPr>
        <w:t>quare root argument is negative: that would cause trygve to encounter the uncomfortable position of trying to take the square root of a negative number, and we want to save it that embarassment. We’ll assume for the time being that we aren’t interested in imaginary or complex solutions.</w:t>
      </w:r>
      <w:r w:rsidR="009F46C6">
        <w:rPr>
          <w:lang w:val="da-DK"/>
        </w:rPr>
        <w:t xml:space="preserve"> We can write:</w:t>
      </w:r>
    </w:p>
    <w:p w:rsidR="00D05943" w:rsidRDefault="00D05943" w:rsidP="00FB4E7A">
      <w:pPr>
        <w:rPr>
          <w:lang w:val="da-DK"/>
        </w:rPr>
      </w:pPr>
    </w:p>
    <w:p w:rsidR="00D05943" w:rsidRDefault="00D05943" w:rsidP="00D05943">
      <w:pPr>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D05943">
      <w:pPr>
        <w:ind w:firstLine="720"/>
        <w:rPr>
          <w:rFonts w:ascii="Courier New" w:hAnsi="Courier New"/>
        </w:rPr>
      </w:pPr>
      <w:r>
        <w:rPr>
          <w:rFonts w:ascii="Courier New" w:hAnsi="Courier New"/>
        </w:rPr>
        <w:tab/>
        <w:t>double rootArgument = this.rootArg();</w:t>
      </w:r>
    </w:p>
    <w:p w:rsidR="00D05943" w:rsidRDefault="00D05943" w:rsidP="00D05943">
      <w:pPr>
        <w:ind w:firstLine="720"/>
        <w:rPr>
          <w:rFonts w:ascii="Courier New" w:hAnsi="Courier New"/>
        </w:rPr>
      </w:pPr>
      <w:r>
        <w:rPr>
          <w:rFonts w:ascii="Courier New" w:hAnsi="Courier New"/>
        </w:rPr>
        <w:tab/>
        <w:t>if (rootArgument &gt; 0) {</w:t>
      </w:r>
    </w:p>
    <w:p w:rsidR="00155F6E" w:rsidRDefault="00D05943" w:rsidP="00D05943">
      <w:pPr>
        <w:rPr>
          <w:rFonts w:ascii="Courier New" w:hAnsi="Courier New"/>
        </w:rPr>
      </w:pPr>
      <w:r>
        <w:rPr>
          <w:rFonts w:ascii="Courier New" w:hAnsi="Courier New"/>
        </w:rPr>
        <w:tab/>
      </w:r>
      <w:r>
        <w:rPr>
          <w:rFonts w:ascii="Courier New" w:hAnsi="Courier New"/>
        </w:rPr>
        <w:tab/>
      </w:r>
      <w:r w:rsidR="00155F6E">
        <w:rPr>
          <w:rFonts w:ascii="Courier New" w:hAnsi="Courier New"/>
        </w:rPr>
        <w:tab/>
        <w:t>System.out.print(“root is “)</w:t>
      </w:r>
    </w:p>
    <w:p w:rsidR="00155F6E" w:rsidRDefault="00155F6E" w:rsidP="00155F6E">
      <w:pPr>
        <w:ind w:left="1440" w:firstLine="720"/>
        <w:rPr>
          <w:rFonts w:ascii="Courier New" w:hAnsi="Courier New"/>
        </w:rPr>
      </w:pPr>
      <w:r>
        <w:rPr>
          <w:rFonts w:ascii="Courier New" w:hAnsi="Courier New"/>
        </w:rPr>
        <w:t xml:space="preserve">          .println(-b_ +</w:t>
      </w:r>
    </w:p>
    <w:p w:rsidR="00D05943" w:rsidRDefault="00155F6E" w:rsidP="00155F6E">
      <w:pPr>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D05943">
      <w:pPr>
        <w:rPr>
          <w:rFonts w:ascii="Courier New" w:hAnsi="Courier New"/>
        </w:rPr>
      </w:pPr>
      <w:r>
        <w:rPr>
          <w:rFonts w:ascii="Courier New" w:hAnsi="Courier New"/>
        </w:rPr>
        <w:tab/>
      </w:r>
      <w:r>
        <w:rPr>
          <w:rFonts w:ascii="Courier New" w:hAnsi="Courier New"/>
        </w:rPr>
        <w:tab/>
        <w:t>} else {</w:t>
      </w:r>
    </w:p>
    <w:p w:rsidR="00D05943" w:rsidRDefault="00155F6E" w:rsidP="00D05943">
      <w:pPr>
        <w:rPr>
          <w:rFonts w:ascii="Courier New" w:hAnsi="Courier New"/>
        </w:rPr>
      </w:pPr>
      <w:r>
        <w:rPr>
          <w:rFonts w:ascii="Courier New" w:hAnsi="Courier New"/>
        </w:rPr>
        <w:tab/>
      </w:r>
      <w:r>
        <w:rPr>
          <w:rFonts w:ascii="Courier New" w:hAnsi="Courier New"/>
        </w:rPr>
        <w:tab/>
      </w:r>
      <w:r>
        <w:rPr>
          <w:rFonts w:ascii="Courier New" w:hAnsi="Courier New"/>
        </w:rPr>
        <w:tab/>
        <w:t>System.out.println(“root is complex”)</w:t>
      </w:r>
    </w:p>
    <w:p w:rsidR="00D05943" w:rsidRPr="00831104" w:rsidRDefault="00D05943" w:rsidP="00D05943">
      <w:pPr>
        <w:rPr>
          <w:rFonts w:ascii="Courier New" w:hAnsi="Courier New"/>
        </w:rPr>
      </w:pPr>
      <w:r>
        <w:rPr>
          <w:rFonts w:ascii="Courier New" w:hAnsi="Courier New"/>
        </w:rPr>
        <w:tab/>
      </w:r>
      <w:r>
        <w:rPr>
          <w:rFonts w:ascii="Courier New" w:hAnsi="Courier New"/>
        </w:rPr>
        <w:tab/>
        <w:t>}</w:t>
      </w:r>
    </w:p>
    <w:p w:rsidR="00D05943" w:rsidRDefault="00D05943" w:rsidP="00D05943">
      <w:pPr>
        <w:rPr>
          <w:rFonts w:ascii="Courier New" w:hAnsi="Courier New"/>
        </w:rPr>
      </w:pPr>
      <w:r>
        <w:rPr>
          <w:rFonts w:ascii="Courier New" w:hAnsi="Courier New"/>
        </w:rPr>
        <w:tab/>
      </w:r>
      <w:r w:rsidRPr="00831104">
        <w:rPr>
          <w:rFonts w:ascii="Courier New" w:hAnsi="Courier New"/>
        </w:rPr>
        <w:t>}</w:t>
      </w:r>
    </w:p>
    <w:p w:rsidR="0025759D" w:rsidRDefault="0025759D" w:rsidP="00FB4E7A">
      <w:pPr>
        <w:rPr>
          <w:lang w:val="da-DK"/>
        </w:rPr>
      </w:pPr>
    </w:p>
    <w:p w:rsidR="0025759D" w:rsidRDefault="0025759D" w:rsidP="00FB4E7A">
      <w:pPr>
        <w:rPr>
          <w:lang w:val="da-DK"/>
        </w:rPr>
      </w:pP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8"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313F28" w:rsidRPr="00FB4E7A" w:rsidRDefault="00313F28" w:rsidP="00FB4E7A">
      <w:pPr>
        <w:rPr>
          <w:rFonts w:ascii="Courier New" w:hAnsi="Courier New"/>
        </w:rPr>
      </w:pPr>
    </w:p>
    <w:sectPr w:rsidR="00313F28" w:rsidRPr="00FB4E7A" w:rsidSect="00313F28">
      <w:headerReference w:type="default" r:id="rId34"/>
      <w:headerReference w:type="first" r:id="rId35"/>
      <w:pgSz w:w="12240" w:h="15840"/>
      <w:pgMar w:top="720" w:right="720" w:bottom="720" w:left="72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5943" w:rsidRDefault="00D05943">
      <w:r>
        <w:separator/>
      </w:r>
    </w:p>
  </w:endnote>
  <w:endnote w:type="continuationSeparator" w:id="0">
    <w:p w:rsidR="00D05943" w:rsidRDefault="00D05943">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5943" w:rsidRDefault="00D05943">
      <w:r>
        <w:separator/>
      </w:r>
    </w:p>
  </w:footnote>
  <w:footnote w:type="continuationSeparator" w:id="0">
    <w:p w:rsidR="00D05943" w:rsidRDefault="00D05943">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D05943">
      <w:tc>
        <w:tcPr>
          <w:tcW w:w="5493" w:type="dxa"/>
        </w:tcPr>
        <w:p w:rsidR="00D05943" w:rsidRDefault="00D05943">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howingPlcHdr/>
          </w:sdtPr>
          <w:sdtContent>
            <w:p w:rsidR="00D05943" w:rsidRDefault="00D05943">
              <w:pPr>
                <w:pStyle w:val="Header"/>
              </w:pPr>
              <w:r>
                <w:t>lorem ipsum</w:t>
              </w:r>
            </w:p>
          </w:sdtContent>
        </w:sdt>
        <w:p w:rsidR="00D05943" w:rsidRDefault="00992016">
          <w:pPr>
            <w:pStyle w:val="Header"/>
          </w:pPr>
          <w:fldSimple w:instr=" page ">
            <w:r w:rsidR="00BF759C">
              <w:rPr>
                <w:noProof/>
              </w:rPr>
              <w:t>12</w:t>
            </w:r>
          </w:fldSimple>
        </w:p>
      </w:tc>
    </w:tr>
  </w:tbl>
  <w:p w:rsidR="00D05943" w:rsidRDefault="00D05943"/>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D05943">
      <w:tc>
        <w:tcPr>
          <w:tcW w:w="5493" w:type="dxa"/>
        </w:tcPr>
        <w:p w:rsidR="00D05943" w:rsidRDefault="00D05943">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D05943" w:rsidRDefault="00992016">
          <w:pPr>
            <w:pStyle w:val="Organization"/>
          </w:pPr>
          <w:r>
            <w:fldChar w:fldCharType="begin"/>
          </w:r>
          <w:r w:rsidR="00D05943">
            <w:instrText xml:space="preserve"> PLACEHOLDER </w:instrText>
          </w:r>
          <w:r>
            <w:fldChar w:fldCharType="begin"/>
          </w:r>
          <w:r w:rsidR="00D05943">
            <w:instrText xml:space="preserve"> IF </w:instrText>
          </w:r>
          <w:fldSimple w:instr=" USERPROPERTY Company ">
            <w:r w:rsidR="00D05943">
              <w:rPr>
                <w:noProof/>
              </w:rPr>
              <w:instrText>Gertrud&amp;Cope</w:instrText>
            </w:r>
          </w:fldSimple>
          <w:r w:rsidR="00D05943">
            <w:instrText xml:space="preserve">="" "organization" </w:instrText>
          </w:r>
          <w:fldSimple w:instr=" USERPROPERTY Company ">
            <w:r w:rsidR="00D05943">
              <w:rPr>
                <w:noProof/>
              </w:rPr>
              <w:instrText>Gertrud&amp;Cope</w:instrText>
            </w:r>
          </w:fldSimple>
          <w:r>
            <w:fldChar w:fldCharType="separate"/>
          </w:r>
          <w:r w:rsidR="00D05943">
            <w:rPr>
              <w:noProof/>
            </w:rPr>
            <w:instrText>Gertrud&amp;Cope</w:instrText>
          </w:r>
          <w:r>
            <w:fldChar w:fldCharType="end"/>
          </w:r>
          <w:r w:rsidR="00D05943">
            <w:instrText xml:space="preserve"> \* MERGEFORMAT</w:instrText>
          </w:r>
          <w:r>
            <w:fldChar w:fldCharType="separate"/>
          </w:r>
          <w:r w:rsidR="00BF759C">
            <w:t>Gertrud&amp;Cope</w:t>
          </w:r>
          <w:r>
            <w:fldChar w:fldCharType="end"/>
          </w:r>
        </w:p>
        <w:p w:rsidR="00D05943" w:rsidRDefault="00992016">
          <w:pPr>
            <w:pStyle w:val="ContactInformation"/>
          </w:pPr>
          <w:r>
            <w:fldChar w:fldCharType="begin"/>
          </w:r>
          <w:r w:rsidR="00D05943">
            <w:instrText xml:space="preserve"> PLACEHOLDER </w:instrText>
          </w:r>
          <w:r>
            <w:fldChar w:fldCharType="begin"/>
          </w:r>
          <w:r w:rsidR="00D05943">
            <w:instrText xml:space="preserve"> IF </w:instrText>
          </w:r>
          <w:fldSimple w:instr=" USERPROPERTY WorkStreet ">
            <w:r w:rsidR="00D05943">
              <w:rPr>
                <w:noProof/>
              </w:rPr>
              <w:instrText>Mørdrupvænget 14</w:instrText>
            </w:r>
          </w:fldSimple>
          <w:r w:rsidR="00D05943">
            <w:instrText xml:space="preserve">="" "[Street Address]" </w:instrText>
          </w:r>
          <w:fldSimple w:instr=" USERPROPERTY WorkStreet ">
            <w:r w:rsidR="00D05943">
              <w:rPr>
                <w:noProof/>
              </w:rPr>
              <w:instrText>Mørdrupvænget 14</w:instrText>
            </w:r>
          </w:fldSimple>
          <w:r>
            <w:fldChar w:fldCharType="separate"/>
          </w:r>
          <w:r w:rsidR="00D05943">
            <w:rPr>
              <w:noProof/>
            </w:rPr>
            <w:instrText>Mørdrupvænget 14</w:instrText>
          </w:r>
          <w:r>
            <w:fldChar w:fldCharType="end"/>
          </w:r>
          <w:r w:rsidR="00D05943">
            <w:instrText xml:space="preserve"> \* MERGEFORMAT</w:instrText>
          </w:r>
          <w:r>
            <w:fldChar w:fldCharType="separate"/>
          </w:r>
          <w:r w:rsidR="00BF759C">
            <w:t>Mørdrupvænget 14</w:t>
          </w:r>
          <w:r>
            <w:fldChar w:fldCharType="end"/>
          </w:r>
          <w:r w:rsidR="00D05943">
            <w:br/>
          </w:r>
          <w:r>
            <w:fldChar w:fldCharType="begin"/>
          </w:r>
          <w:r w:rsidR="00D05943">
            <w:instrText xml:space="preserve"> PLACEHOLDER </w:instrText>
          </w:r>
          <w:r>
            <w:fldChar w:fldCharType="begin"/>
          </w:r>
          <w:r w:rsidR="00D05943">
            <w:instrText xml:space="preserve"> IF </w:instrText>
          </w:r>
          <w:fldSimple w:instr=" USERPROPERTY WorkCity ">
            <w:r w:rsidR="00D05943">
              <w:rPr>
                <w:noProof/>
              </w:rPr>
              <w:instrText>Espergærde, Denmark</w:instrText>
            </w:r>
          </w:fldSimple>
          <w:r w:rsidR="00D05943">
            <w:instrText xml:space="preserve">="" "[City]" </w:instrText>
          </w:r>
          <w:fldSimple w:instr=" USERPROPERTY WorkCity ">
            <w:r w:rsidR="00D05943">
              <w:rPr>
                <w:noProof/>
              </w:rPr>
              <w:instrText>Espergærde, Denmark</w:instrText>
            </w:r>
          </w:fldSimple>
          <w:r>
            <w:fldChar w:fldCharType="separate"/>
          </w:r>
          <w:r w:rsidR="00D05943">
            <w:rPr>
              <w:noProof/>
            </w:rPr>
            <w:instrText>Espergærde, Denmark</w:instrText>
          </w:r>
          <w:r>
            <w:fldChar w:fldCharType="end"/>
          </w:r>
          <w:r w:rsidR="00D05943">
            <w:instrText xml:space="preserve"> \* MERGEFORMAT</w:instrText>
          </w:r>
          <w:r>
            <w:fldChar w:fldCharType="separate"/>
          </w:r>
          <w:r w:rsidR="00BF759C">
            <w:t>Espergærde,</w:t>
          </w:r>
          <w:r w:rsidR="00BF759C">
            <w:rPr>
              <w:noProof/>
            </w:rPr>
            <w:t xml:space="preserve"> Denmark</w:t>
          </w:r>
          <w:r>
            <w:fldChar w:fldCharType="end"/>
          </w:r>
          <w:r w:rsidR="00D05943">
            <w:t xml:space="preserve">, </w:t>
          </w:r>
          <w:r>
            <w:fldChar w:fldCharType="begin"/>
          </w:r>
          <w:r w:rsidR="00D05943">
            <w:instrText xml:space="preserve"> PLACEHOLDER </w:instrText>
          </w:r>
          <w:r>
            <w:fldChar w:fldCharType="begin"/>
          </w:r>
          <w:r w:rsidR="00D05943">
            <w:instrText xml:space="preserve"> IF </w:instrText>
          </w:r>
          <w:fldSimple w:instr=" USERPROPERTY WorkState ">
            <w:r w:rsidR="00D05943">
              <w:rPr>
                <w:noProof/>
              </w:rPr>
              <w:instrText>IL</w:instrText>
            </w:r>
          </w:fldSimple>
          <w:r w:rsidR="00D05943">
            <w:instrText xml:space="preserve">="" "[State]"  </w:instrText>
          </w:r>
          <w:fldSimple w:instr=" USERPROPERTY WorkState ">
            <w:r w:rsidR="00D05943">
              <w:rPr>
                <w:noProof/>
              </w:rPr>
              <w:instrText>IL</w:instrText>
            </w:r>
          </w:fldSimple>
          <w:r>
            <w:fldChar w:fldCharType="separate"/>
          </w:r>
          <w:r w:rsidR="00D05943">
            <w:rPr>
              <w:noProof/>
            </w:rPr>
            <w:instrText>IL</w:instrText>
          </w:r>
          <w:r>
            <w:fldChar w:fldCharType="end"/>
          </w:r>
          <w:r w:rsidR="00D05943">
            <w:instrText xml:space="preserve"> \* MERGEFORMAT</w:instrText>
          </w:r>
          <w:r>
            <w:fldChar w:fldCharType="separate"/>
          </w:r>
          <w:r w:rsidR="00BF759C">
            <w:t>IL</w:t>
          </w:r>
          <w:r>
            <w:fldChar w:fldCharType="end"/>
          </w:r>
          <w:r w:rsidR="00D05943">
            <w:t xml:space="preserve"> </w:t>
          </w:r>
          <w:r>
            <w:fldChar w:fldCharType="begin"/>
          </w:r>
          <w:r w:rsidR="00D05943">
            <w:instrText xml:space="preserve"> PLACEHOLDER </w:instrText>
          </w:r>
          <w:r>
            <w:fldChar w:fldCharType="begin"/>
          </w:r>
          <w:r w:rsidR="00D05943">
            <w:instrText xml:space="preserve"> IF </w:instrText>
          </w:r>
          <w:fldSimple w:instr=" USERPROPERTY WorkZip ">
            <w:r w:rsidR="00D05943">
              <w:rPr>
                <w:noProof/>
              </w:rPr>
              <w:instrText>00360</w:instrText>
            </w:r>
          </w:fldSimple>
          <w:r w:rsidR="00D05943">
            <w:instrText xml:space="preserve">="" "[Postal Code]" </w:instrText>
          </w:r>
          <w:fldSimple w:instr=" USERPROPERTY WorkZip ">
            <w:r w:rsidR="00D05943">
              <w:rPr>
                <w:noProof/>
              </w:rPr>
              <w:instrText>00360</w:instrText>
            </w:r>
          </w:fldSimple>
          <w:r>
            <w:fldChar w:fldCharType="separate"/>
          </w:r>
          <w:r w:rsidR="00D05943">
            <w:rPr>
              <w:noProof/>
            </w:rPr>
            <w:instrText>00360</w:instrText>
          </w:r>
          <w:r>
            <w:fldChar w:fldCharType="end"/>
          </w:r>
          <w:r w:rsidR="00D05943">
            <w:instrText xml:space="preserve"> \* MERGEFORMAT</w:instrText>
          </w:r>
          <w:r>
            <w:fldChar w:fldCharType="separate"/>
          </w:r>
          <w:r w:rsidR="00BF759C">
            <w:t>00360</w:t>
          </w:r>
          <w:r>
            <w:fldChar w:fldCharType="end"/>
          </w:r>
          <w:r w:rsidR="00D05943">
            <w:br/>
            <w:t xml:space="preserve">Phone: </w:t>
          </w:r>
          <w:r>
            <w:fldChar w:fldCharType="begin"/>
          </w:r>
          <w:r w:rsidR="00D05943">
            <w:instrText xml:space="preserve"> PLACEHOLDER </w:instrText>
          </w:r>
          <w:r>
            <w:fldChar w:fldCharType="begin"/>
          </w:r>
          <w:r w:rsidR="00D05943">
            <w:instrText xml:space="preserve"> IF </w:instrText>
          </w:r>
          <w:r>
            <w:fldChar w:fldCharType="begin"/>
          </w:r>
          <w:r w:rsidR="00D05943">
            <w:instrText xml:space="preserve"> USERPROPERTY Work </w:instrText>
          </w:r>
          <w:r>
            <w:fldChar w:fldCharType="end"/>
          </w:r>
          <w:r w:rsidR="00D05943">
            <w:instrText xml:space="preserve">="" "[Your Phone]" </w:instrText>
          </w:r>
          <w:r>
            <w:fldChar w:fldCharType="begin"/>
          </w:r>
          <w:r w:rsidR="00D05943">
            <w:instrText xml:space="preserve"> USERPROPERTY Work </w:instrText>
          </w:r>
          <w:r>
            <w:fldChar w:fldCharType="separate"/>
          </w:r>
          <w:r w:rsidR="00D05943">
            <w:rPr>
              <w:b/>
              <w:bCs/>
            </w:rPr>
            <w:instrText>Error! Bookmark not defined.</w:instrText>
          </w:r>
          <w:r>
            <w:fldChar w:fldCharType="end"/>
          </w:r>
          <w:r>
            <w:fldChar w:fldCharType="separate"/>
          </w:r>
          <w:r w:rsidR="00D05943">
            <w:rPr>
              <w:noProof/>
            </w:rPr>
            <w:instrText>[Your Phone]</w:instrText>
          </w:r>
          <w:r>
            <w:fldChar w:fldCharType="end"/>
          </w:r>
          <w:r w:rsidR="00D05943">
            <w:instrText xml:space="preserve"> \* MERGEFORMAT</w:instrText>
          </w:r>
          <w:r>
            <w:fldChar w:fldCharType="separate"/>
          </w:r>
          <w:r w:rsidR="00BF759C">
            <w:t>[Your Phone]</w:t>
          </w:r>
          <w:r>
            <w:fldChar w:fldCharType="end"/>
          </w:r>
          <w:r w:rsidR="00D05943">
            <w:t xml:space="preserve">  Fax: </w:t>
          </w:r>
          <w:r>
            <w:fldChar w:fldCharType="begin"/>
          </w:r>
          <w:r w:rsidR="00D05943">
            <w:instrText xml:space="preserve"> PLACEHOLDER </w:instrText>
          </w:r>
          <w:r>
            <w:fldChar w:fldCharType="begin"/>
          </w:r>
          <w:r w:rsidR="00D05943">
            <w:instrText xml:space="preserve"> IF </w:instrText>
          </w:r>
          <w:r>
            <w:fldChar w:fldCharType="begin"/>
          </w:r>
          <w:r w:rsidR="00D05943">
            <w:instrText xml:space="preserve"> USERPROPERTY WorkFax </w:instrText>
          </w:r>
          <w:r>
            <w:fldChar w:fldCharType="end"/>
          </w:r>
          <w:r w:rsidR="00D05943">
            <w:instrText xml:space="preserve">="" "[Your Fax]" </w:instrText>
          </w:r>
          <w:r>
            <w:fldChar w:fldCharType="begin"/>
          </w:r>
          <w:r w:rsidR="00D05943">
            <w:instrText xml:space="preserve"> USERPROPERTY WorkFax </w:instrText>
          </w:r>
          <w:r>
            <w:fldChar w:fldCharType="separate"/>
          </w:r>
          <w:r w:rsidR="00D05943">
            <w:rPr>
              <w:b/>
              <w:bCs/>
            </w:rPr>
            <w:instrText>Error! Bookmark not defined.</w:instrText>
          </w:r>
          <w:r>
            <w:fldChar w:fldCharType="end"/>
          </w:r>
          <w:r>
            <w:fldChar w:fldCharType="separate"/>
          </w:r>
          <w:r w:rsidR="00D05943">
            <w:rPr>
              <w:noProof/>
            </w:rPr>
            <w:instrText>[Your Fax]</w:instrText>
          </w:r>
          <w:r>
            <w:fldChar w:fldCharType="end"/>
          </w:r>
          <w:r w:rsidR="00D05943">
            <w:instrText xml:space="preserve"> \* MERGEFORMAT</w:instrText>
          </w:r>
          <w:r>
            <w:fldChar w:fldCharType="separate"/>
          </w:r>
          <w:r w:rsidR="00BF759C">
            <w:t>[Your Fax]</w:t>
          </w:r>
          <w:r>
            <w:fldChar w:fldCharType="end"/>
          </w:r>
          <w:r w:rsidR="00D05943">
            <w:br/>
            <w:t xml:space="preserve">E-Mail: </w:t>
          </w:r>
          <w:r>
            <w:fldChar w:fldCharType="begin"/>
          </w:r>
          <w:r w:rsidR="00D05943">
            <w:instrText xml:space="preserve"> PLACEHOLDER </w:instrText>
          </w:r>
          <w:r>
            <w:fldChar w:fldCharType="begin"/>
          </w:r>
          <w:r w:rsidR="00D05943">
            <w:instrText xml:space="preserve"> IF </w:instrText>
          </w:r>
          <w:fldSimple w:instr=" USERPROPERTY EmailAddress1 ">
            <w:r w:rsidR="00D05943">
              <w:rPr>
                <w:noProof/>
              </w:rPr>
              <w:instrText>cope@gertrudandcope.com</w:instrText>
            </w:r>
          </w:fldSimple>
          <w:r w:rsidR="00D05943">
            <w:instrText xml:space="preserve">="" "[Your E-Mail]" </w:instrText>
          </w:r>
          <w:fldSimple w:instr=" USERPROPERTY EmailAddress1 ">
            <w:r w:rsidR="00D05943">
              <w:rPr>
                <w:noProof/>
              </w:rPr>
              <w:instrText>cope@gertrudandcope.com</w:instrText>
            </w:r>
          </w:fldSimple>
          <w:r>
            <w:fldChar w:fldCharType="separate"/>
          </w:r>
          <w:r w:rsidR="00D05943">
            <w:rPr>
              <w:noProof/>
            </w:rPr>
            <w:instrText>cope@gertrudandcope.com</w:instrText>
          </w:r>
          <w:r>
            <w:fldChar w:fldCharType="end"/>
          </w:r>
          <w:r w:rsidR="00D05943">
            <w:instrText xml:space="preserve"> \* MERGEFORMAT</w:instrText>
          </w:r>
          <w:r>
            <w:fldChar w:fldCharType="separate"/>
          </w:r>
          <w:r w:rsidR="00BF759C">
            <w:t>cope@gertrudandcope.com</w:t>
          </w:r>
          <w:r>
            <w:fldChar w:fldCharType="end"/>
          </w:r>
          <w:r w:rsidR="00D05943">
            <w:t xml:space="preserve">  Web: </w:t>
          </w:r>
          <w:r>
            <w:fldChar w:fldCharType="begin"/>
          </w:r>
          <w:r w:rsidR="00D05943">
            <w:instrText xml:space="preserve"> PLACEHOLDER </w:instrText>
          </w:r>
          <w:r>
            <w:fldChar w:fldCharType="begin"/>
          </w:r>
          <w:r w:rsidR="00D05943">
            <w:instrText xml:space="preserve"> IF </w:instrText>
          </w:r>
          <w:r>
            <w:fldChar w:fldCharType="begin"/>
          </w:r>
          <w:r w:rsidR="00D05943">
            <w:instrText xml:space="preserve"> USERPROPERTY WorkWebPage </w:instrText>
          </w:r>
          <w:r>
            <w:fldChar w:fldCharType="end"/>
          </w:r>
          <w:r w:rsidR="00D05943">
            <w:instrText xml:space="preserve">="" "[Web Address]" </w:instrText>
          </w:r>
          <w:r>
            <w:fldChar w:fldCharType="begin"/>
          </w:r>
          <w:r w:rsidR="00D05943">
            <w:instrText xml:space="preserve"> USERPROPERTY WorkWebPage </w:instrText>
          </w:r>
          <w:r>
            <w:fldChar w:fldCharType="separate"/>
          </w:r>
          <w:r w:rsidR="00D05943">
            <w:rPr>
              <w:b/>
              <w:bCs/>
            </w:rPr>
            <w:instrText>Error! Bookmark not defined.</w:instrText>
          </w:r>
          <w:r>
            <w:fldChar w:fldCharType="end"/>
          </w:r>
          <w:r>
            <w:fldChar w:fldCharType="separate"/>
          </w:r>
          <w:r w:rsidR="00D05943">
            <w:rPr>
              <w:noProof/>
            </w:rPr>
            <w:instrText>[Web Address]</w:instrText>
          </w:r>
          <w:r>
            <w:fldChar w:fldCharType="end"/>
          </w:r>
          <w:r w:rsidR="00D05943">
            <w:instrText xml:space="preserve"> \* MERGEFORMAT</w:instrText>
          </w:r>
          <w:r>
            <w:fldChar w:fldCharType="separate"/>
          </w:r>
          <w:r w:rsidR="00BF759C">
            <w:t>[Web Address]</w:t>
          </w:r>
          <w:r>
            <w:fldChar w:fldCharType="end"/>
          </w:r>
        </w:p>
      </w:tc>
    </w:tr>
  </w:tbl>
  <w:p w:rsidR="00D05943" w:rsidRDefault="00D05943"/>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1">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1"/>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ttachedTemplate r:id="rId1"/>
  <w:doNotTrackMoves/>
  <w:defaultTabStop w:val="720"/>
  <w:characterSpacingControl w:val="doNotCompress"/>
  <w:savePreviewPicture/>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32931"/>
    <w:rsid w:val="000A6CEB"/>
    <w:rsid w:val="000B318D"/>
    <w:rsid w:val="00155F6E"/>
    <w:rsid w:val="00177C97"/>
    <w:rsid w:val="001803A8"/>
    <w:rsid w:val="001B5B35"/>
    <w:rsid w:val="001D1CE1"/>
    <w:rsid w:val="00212B96"/>
    <w:rsid w:val="00214209"/>
    <w:rsid w:val="00216009"/>
    <w:rsid w:val="00220FE3"/>
    <w:rsid w:val="0025759D"/>
    <w:rsid w:val="00267F71"/>
    <w:rsid w:val="002D0680"/>
    <w:rsid w:val="00313F28"/>
    <w:rsid w:val="003150B0"/>
    <w:rsid w:val="003373A7"/>
    <w:rsid w:val="00371E43"/>
    <w:rsid w:val="003866B1"/>
    <w:rsid w:val="003A0596"/>
    <w:rsid w:val="003D3651"/>
    <w:rsid w:val="00414D85"/>
    <w:rsid w:val="00422BA5"/>
    <w:rsid w:val="00434586"/>
    <w:rsid w:val="004F2EEF"/>
    <w:rsid w:val="005A2494"/>
    <w:rsid w:val="005B4CCF"/>
    <w:rsid w:val="005E7F28"/>
    <w:rsid w:val="0060043D"/>
    <w:rsid w:val="00625F53"/>
    <w:rsid w:val="00634155"/>
    <w:rsid w:val="00683BA4"/>
    <w:rsid w:val="006D1F22"/>
    <w:rsid w:val="00705925"/>
    <w:rsid w:val="00731E60"/>
    <w:rsid w:val="00734594"/>
    <w:rsid w:val="00741B2E"/>
    <w:rsid w:val="00750440"/>
    <w:rsid w:val="00752952"/>
    <w:rsid w:val="007A106D"/>
    <w:rsid w:val="007C4110"/>
    <w:rsid w:val="00831104"/>
    <w:rsid w:val="00835565"/>
    <w:rsid w:val="008560F8"/>
    <w:rsid w:val="008614E4"/>
    <w:rsid w:val="008670EE"/>
    <w:rsid w:val="0095502D"/>
    <w:rsid w:val="00992016"/>
    <w:rsid w:val="0099488E"/>
    <w:rsid w:val="009E43C0"/>
    <w:rsid w:val="009F0882"/>
    <w:rsid w:val="009F2CA4"/>
    <w:rsid w:val="009F46C6"/>
    <w:rsid w:val="009F604A"/>
    <w:rsid w:val="00A05C3C"/>
    <w:rsid w:val="00A20ECB"/>
    <w:rsid w:val="00A47B52"/>
    <w:rsid w:val="00A978D0"/>
    <w:rsid w:val="00AD3CF8"/>
    <w:rsid w:val="00B23D63"/>
    <w:rsid w:val="00B27197"/>
    <w:rsid w:val="00B41C93"/>
    <w:rsid w:val="00B54F5B"/>
    <w:rsid w:val="00B77FAE"/>
    <w:rsid w:val="00B961A9"/>
    <w:rsid w:val="00BD0387"/>
    <w:rsid w:val="00BF759C"/>
    <w:rsid w:val="00C4661E"/>
    <w:rsid w:val="00CB01AE"/>
    <w:rsid w:val="00CC0149"/>
    <w:rsid w:val="00D00922"/>
    <w:rsid w:val="00D05943"/>
    <w:rsid w:val="00D0666B"/>
    <w:rsid w:val="00D101A5"/>
    <w:rsid w:val="00D10E59"/>
    <w:rsid w:val="00D409DE"/>
    <w:rsid w:val="00D5209A"/>
    <w:rsid w:val="00D65F1D"/>
    <w:rsid w:val="00D736B1"/>
    <w:rsid w:val="00DC6D68"/>
    <w:rsid w:val="00DE64E4"/>
    <w:rsid w:val="00DE7AD0"/>
    <w:rsid w:val="00E26F12"/>
    <w:rsid w:val="00E42B05"/>
    <w:rsid w:val="00EA6FAE"/>
    <w:rsid w:val="00EB2B65"/>
    <w:rsid w:val="00ED3679"/>
    <w:rsid w:val="00F33C2C"/>
    <w:rsid w:val="00F772DB"/>
    <w:rsid w:val="00FB4E7A"/>
    <w:rsid w:val="00FB7F4B"/>
    <w:rsid w:val="00FC66FE"/>
    <w:rsid w:val="00FD4D4A"/>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github.com/jcoplien/trygve/" TargetMode="External"/><Relationship Id="rId33" Type="http://schemas.openxmlformats.org/officeDocument/2006/relationships/image" Target="media/image26.png"/><Relationship Id="rId34" Type="http://schemas.openxmlformats.org/officeDocument/2006/relationships/header" Target="header1.xml"/><Relationship Id="rId35" Type="http://schemas.openxmlformats.org/officeDocument/2006/relationships/header" Target="header2.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glossaryDocument" Target="glossary/document.xml"/><Relationship Id="rId3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174F5B"/>
    <w:rsid w:val="001A08B9"/>
    <w:rsid w:val="003F2F9A"/>
    <w:rsid w:val="004C6E0D"/>
    <w:rsid w:val="005056C8"/>
    <w:rsid w:val="005F1868"/>
    <w:rsid w:val="006A6B27"/>
    <w:rsid w:val="007D5CCD"/>
    <w:rsid w:val="007D619C"/>
    <w:rsid w:val="00BC772E"/>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628</TotalTime>
  <Pages>33</Pages>
  <Words>5939</Words>
  <Characters>33856</Characters>
  <Application>Microsoft Macintosh Word</Application>
  <DocSecurity>0</DocSecurity>
  <Lines>282</Lines>
  <Paragraphs>67</Paragraphs>
  <ScaleCrop>false</ScaleCrop>
  <Manager/>
  <Company/>
  <LinksUpToDate>false</LinksUpToDate>
  <CharactersWithSpaces>41577</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dc:description/>
  <cp:lastModifiedBy>James O. Coplien</cp:lastModifiedBy>
  <cp:revision>34</cp:revision>
  <dcterms:created xsi:type="dcterms:W3CDTF">2015-10-12T18:33:00Z</dcterms:created>
  <dcterms:modified xsi:type="dcterms:W3CDTF">2015-12-05T19:43:00Z</dcterms:modified>
  <cp:category/>
</cp:coreProperties>
</file>